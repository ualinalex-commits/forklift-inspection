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418"/>
        <w:gridCol w:w="4253"/>
        <w:gridCol w:w="1559"/>
        <w:gridCol w:w="3827"/>
      </w:tblGrid>
      <w:tr w:rsidR="007464C7" w14:paraId="00EE4D57" w14:textId="77777777" w:rsidTr="007464C7">
        <w:trPr>
          <w:trHeight w:val="364"/>
        </w:trPr>
        <w:tc>
          <w:tcPr>
            <w:tcW w:w="11057" w:type="dxa"/>
            <w:gridSpan w:val="4"/>
            <w:shd w:val="clear" w:color="auto" w:fill="BFBFBF" w:themeFill="background1" w:themeFillShade="BF"/>
            <w:vAlign w:val="center"/>
          </w:tcPr>
          <w:p w14:paraId="3A4EED31" w14:textId="299A35FE" w:rsidR="007464C7" w:rsidRPr="007464C7" w:rsidRDefault="007464C7" w:rsidP="007464C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64C7">
              <w:rPr>
                <w:rFonts w:asciiTheme="minorHAnsi" w:hAnsiTheme="minorHAnsi" w:cstheme="minorHAnsi"/>
                <w:sz w:val="28"/>
                <w:szCs w:val="20"/>
              </w:rPr>
              <w:t>Telehandler Inspection Checklist</w:t>
            </w:r>
          </w:p>
        </w:tc>
      </w:tr>
      <w:tr w:rsidR="007464C7" w14:paraId="011B0ED6" w14:textId="1C0A3428" w:rsidTr="00A427D7">
        <w:trPr>
          <w:trHeight w:val="553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8DAFAE0" w14:textId="4801182A" w:rsidR="007464C7" w:rsidRPr="007464C7" w:rsidRDefault="007464C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64C7">
              <w:rPr>
                <w:rFonts w:asciiTheme="minorHAnsi" w:hAnsiTheme="minorHAnsi" w:cstheme="minorHAnsi"/>
                <w:sz w:val="20"/>
                <w:szCs w:val="20"/>
              </w:rPr>
              <w:t>Serial Number</w:t>
            </w:r>
          </w:p>
        </w:tc>
        <w:tc>
          <w:tcPr>
            <w:tcW w:w="4253" w:type="dxa"/>
            <w:vAlign w:val="center"/>
          </w:tcPr>
          <w:p w14:paraId="66023711" w14:textId="710CDADF" w:rsidR="007464C7" w:rsidRPr="007464C7" w:rsidRDefault="007464C7" w:rsidP="00412A0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E078234" w14:textId="31265298" w:rsidR="007464C7" w:rsidRPr="007464C7" w:rsidRDefault="007464C7" w:rsidP="007464C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64C7">
              <w:rPr>
                <w:rFonts w:asciiTheme="minorHAnsi" w:hAnsiTheme="minorHAnsi" w:cstheme="minorHAnsi"/>
                <w:sz w:val="20"/>
                <w:szCs w:val="20"/>
              </w:rPr>
              <w:t>Thorough Examination Expiry Date</w:t>
            </w:r>
          </w:p>
        </w:tc>
        <w:tc>
          <w:tcPr>
            <w:tcW w:w="3827" w:type="dxa"/>
            <w:vAlign w:val="center"/>
          </w:tcPr>
          <w:p w14:paraId="4E7FA870" w14:textId="57B534B3" w:rsidR="007464C7" w:rsidRPr="007464C7" w:rsidRDefault="007464C7" w:rsidP="00412A0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64C7" w14:paraId="5412861A" w14:textId="77777777" w:rsidTr="00A427D7">
        <w:trPr>
          <w:trHeight w:val="460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2123544" w14:textId="1ECD4F91" w:rsidR="007464C7" w:rsidRPr="007464C7" w:rsidRDefault="007464C7" w:rsidP="007464C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Size</w:t>
            </w:r>
          </w:p>
        </w:tc>
        <w:tc>
          <w:tcPr>
            <w:tcW w:w="4253" w:type="dxa"/>
            <w:vAlign w:val="center"/>
          </w:tcPr>
          <w:p w14:paraId="32CBDF02" w14:textId="77777777" w:rsidR="007464C7" w:rsidRPr="007464C7" w:rsidRDefault="007464C7" w:rsidP="00412A0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237140F" w14:textId="2663C0E4" w:rsidR="007464C7" w:rsidRPr="007464C7" w:rsidRDefault="007464C7" w:rsidP="007464C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 Commencing Date</w:t>
            </w:r>
          </w:p>
        </w:tc>
        <w:tc>
          <w:tcPr>
            <w:tcW w:w="3827" w:type="dxa"/>
            <w:vAlign w:val="center"/>
          </w:tcPr>
          <w:p w14:paraId="26097677" w14:textId="77777777" w:rsidR="007464C7" w:rsidRPr="007464C7" w:rsidRDefault="007464C7" w:rsidP="00412A0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C2A672F" w14:textId="77777777" w:rsidR="007464C7" w:rsidRPr="001E3FA4" w:rsidRDefault="007464C7" w:rsidP="007464C7">
      <w:pPr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</w:p>
    <w:p w14:paraId="255346D3" w14:textId="116359DF" w:rsidR="007464C7" w:rsidRPr="007464C7" w:rsidRDefault="007464C7" w:rsidP="00412A0A">
      <w:pPr>
        <w:autoSpaceDE w:val="0"/>
        <w:autoSpaceDN w:val="0"/>
        <w:adjustRightInd w:val="0"/>
        <w:spacing w:before="40" w:after="4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  <w:r w:rsidRPr="007464C7">
        <w:rPr>
          <w:rFonts w:asciiTheme="minorHAnsi" w:hAnsiTheme="minorHAnsi" w:cstheme="minorHAnsi"/>
          <w:b/>
          <w:bCs/>
          <w:color w:val="FF0000"/>
          <w:sz w:val="22"/>
        </w:rPr>
        <w:t>Ensure you are on suitable ground before conducting functional tests.</w:t>
      </w:r>
    </w:p>
    <w:p w14:paraId="160D8E1F" w14:textId="3F0DD9A5" w:rsidR="007464C7" w:rsidRPr="007464C7" w:rsidRDefault="007464C7" w:rsidP="00412A0A">
      <w:pPr>
        <w:autoSpaceDE w:val="0"/>
        <w:autoSpaceDN w:val="0"/>
        <w:adjustRightInd w:val="0"/>
        <w:spacing w:before="40" w:after="4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  <w:r w:rsidRPr="007464C7">
        <w:rPr>
          <w:rFonts w:asciiTheme="minorHAnsi" w:hAnsiTheme="minorHAnsi" w:cstheme="minorHAnsi"/>
          <w:b/>
          <w:bCs/>
          <w:color w:val="FF0000"/>
          <w:sz w:val="22"/>
        </w:rPr>
        <w:t xml:space="preserve">If any faults are found note them on this sheet (use the back if required) and inform your Manager / Supervisor immediately. </w:t>
      </w:r>
    </w:p>
    <w:p w14:paraId="21120285" w14:textId="77777777" w:rsidR="007464C7" w:rsidRPr="007464C7" w:rsidRDefault="007464C7" w:rsidP="00412A0A">
      <w:pPr>
        <w:autoSpaceDE w:val="0"/>
        <w:autoSpaceDN w:val="0"/>
        <w:adjustRightInd w:val="0"/>
        <w:spacing w:before="40" w:after="4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  <w:r w:rsidRPr="007464C7">
        <w:rPr>
          <w:rFonts w:asciiTheme="minorHAnsi" w:hAnsiTheme="minorHAnsi" w:cstheme="minorHAnsi"/>
          <w:b/>
          <w:bCs/>
          <w:color w:val="FF0000"/>
          <w:sz w:val="22"/>
        </w:rPr>
        <w:t xml:space="preserve">Do not operate the machine if it has faults! </w:t>
      </w:r>
    </w:p>
    <w:p w14:paraId="4AF77831" w14:textId="5869C981" w:rsidR="007464C7" w:rsidRDefault="007464C7" w:rsidP="00412A0A">
      <w:pPr>
        <w:autoSpaceDE w:val="0"/>
        <w:autoSpaceDN w:val="0"/>
        <w:adjustRightInd w:val="0"/>
        <w:spacing w:before="40" w:after="4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  <w:r w:rsidRPr="007464C7">
        <w:rPr>
          <w:rFonts w:asciiTheme="minorHAnsi" w:hAnsiTheme="minorHAnsi" w:cstheme="minorHAnsi"/>
          <w:b/>
          <w:bCs/>
          <w:color w:val="FF0000"/>
          <w:sz w:val="22"/>
        </w:rPr>
        <w:t>Hand this sheet to your Manager / Supervisor at the end of each week.</w:t>
      </w:r>
    </w:p>
    <w:p w14:paraId="6D64508C" w14:textId="77777777" w:rsidR="00412A0A" w:rsidRDefault="00412A0A" w:rsidP="00412A0A">
      <w:pPr>
        <w:autoSpaceDE w:val="0"/>
        <w:autoSpaceDN w:val="0"/>
        <w:adjustRightInd w:val="0"/>
        <w:spacing w:before="40" w:after="4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134"/>
        <w:gridCol w:w="3683"/>
      </w:tblGrid>
      <w:tr w:rsidR="00412A0A" w:rsidRPr="007063DF" w14:paraId="6DBD3FB0" w14:textId="77777777" w:rsidTr="00412A0A">
        <w:trPr>
          <w:trHeight w:val="466"/>
        </w:trPr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7695A4C" w14:textId="77777777" w:rsidR="00412A0A" w:rsidRPr="00412A0A" w:rsidRDefault="00412A0A" w:rsidP="000B60B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√=OK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FB9E003" w14:textId="77777777" w:rsidR="00412A0A" w:rsidRPr="00412A0A" w:rsidRDefault="00412A0A" w:rsidP="000B60B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X=Fault</w:t>
            </w:r>
          </w:p>
        </w:tc>
        <w:tc>
          <w:tcPr>
            <w:tcW w:w="3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BB16" w14:textId="5D90462B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NA=Not applicable / </w:t>
            </w:r>
            <w:r w:rsidR="000B60B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</w:t>
            </w:r>
            <w:r w:rsidRPr="00412A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 checked</w:t>
            </w:r>
          </w:p>
        </w:tc>
      </w:tr>
    </w:tbl>
    <w:p w14:paraId="3DB929AA" w14:textId="77777777" w:rsidR="007464C7" w:rsidRPr="007464C7" w:rsidRDefault="007464C7" w:rsidP="007464C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FF0000"/>
          <w:sz w:val="22"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426"/>
        <w:gridCol w:w="2772"/>
        <w:gridCol w:w="627"/>
        <w:gridCol w:w="700"/>
        <w:gridCol w:w="7"/>
        <w:gridCol w:w="720"/>
        <w:gridCol w:w="720"/>
        <w:gridCol w:w="540"/>
        <w:gridCol w:w="720"/>
        <w:gridCol w:w="1840"/>
      </w:tblGrid>
      <w:tr w:rsidR="007464C7" w:rsidRPr="007464C7" w14:paraId="5D1EE095" w14:textId="77777777" w:rsidTr="007464C7">
        <w:trPr>
          <w:trHeight w:val="182"/>
        </w:trPr>
        <w:tc>
          <w:tcPr>
            <w:tcW w:w="11057" w:type="dxa"/>
            <w:gridSpan w:val="11"/>
            <w:shd w:val="clear" w:color="auto" w:fill="BFBFBF" w:themeFill="background1" w:themeFillShade="BF"/>
          </w:tcPr>
          <w:p w14:paraId="3CBA9625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64C7">
              <w:rPr>
                <w:rFonts w:asciiTheme="minorHAnsi" w:hAnsiTheme="minorHAnsi" w:cstheme="minorHAnsi"/>
                <w:b/>
                <w:bCs/>
              </w:rPr>
              <w:t>ON THE MACHINE, OUTSIDE THE CAB</w:t>
            </w:r>
          </w:p>
        </w:tc>
      </w:tr>
      <w:tr w:rsidR="007464C7" w:rsidRPr="007464C7" w14:paraId="58477E2E" w14:textId="77777777" w:rsidTr="007464C7">
        <w:trPr>
          <w:trHeight w:val="154"/>
        </w:trPr>
        <w:tc>
          <w:tcPr>
            <w:tcW w:w="1985" w:type="dxa"/>
            <w:shd w:val="clear" w:color="auto" w:fill="CCCCCC"/>
          </w:tcPr>
          <w:p w14:paraId="049A977D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198" w:type="dxa"/>
            <w:gridSpan w:val="2"/>
            <w:shd w:val="clear" w:color="auto" w:fill="CCCCCC"/>
          </w:tcPr>
          <w:p w14:paraId="39B24458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Things to check</w:t>
            </w:r>
          </w:p>
        </w:tc>
        <w:tc>
          <w:tcPr>
            <w:tcW w:w="627" w:type="dxa"/>
            <w:shd w:val="clear" w:color="auto" w:fill="CCCCCC"/>
          </w:tcPr>
          <w:p w14:paraId="06F4A4B6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700" w:type="dxa"/>
            <w:shd w:val="clear" w:color="auto" w:fill="CCCCCC"/>
          </w:tcPr>
          <w:p w14:paraId="725F8B31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727" w:type="dxa"/>
            <w:gridSpan w:val="2"/>
            <w:shd w:val="clear" w:color="auto" w:fill="CCCCCC"/>
          </w:tcPr>
          <w:p w14:paraId="566BD607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720" w:type="dxa"/>
            <w:shd w:val="clear" w:color="auto" w:fill="CCCCCC"/>
          </w:tcPr>
          <w:p w14:paraId="01FEB4DF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40" w:type="dxa"/>
            <w:shd w:val="clear" w:color="auto" w:fill="CCCCCC"/>
          </w:tcPr>
          <w:p w14:paraId="236D78D3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720" w:type="dxa"/>
            <w:shd w:val="clear" w:color="auto" w:fill="CCCCCC"/>
          </w:tcPr>
          <w:p w14:paraId="39C0F7C5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1840" w:type="dxa"/>
            <w:shd w:val="clear" w:color="auto" w:fill="CCCCCC"/>
          </w:tcPr>
          <w:p w14:paraId="3AEE0520" w14:textId="77777777" w:rsidR="007464C7" w:rsidRPr="007464C7" w:rsidRDefault="007464C7" w:rsidP="007464C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464C7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</w:tr>
      <w:tr w:rsidR="007464C7" w:rsidRPr="007464C7" w14:paraId="5ECA49BE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49C0979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Mirrors</w:t>
            </w:r>
          </w:p>
        </w:tc>
        <w:tc>
          <w:tcPr>
            <w:tcW w:w="3198" w:type="dxa"/>
            <w:gridSpan w:val="2"/>
            <w:vAlign w:val="center"/>
          </w:tcPr>
          <w:p w14:paraId="7C84060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Clean, damage, properly adjusted</w:t>
            </w:r>
          </w:p>
        </w:tc>
        <w:tc>
          <w:tcPr>
            <w:tcW w:w="627" w:type="dxa"/>
            <w:vAlign w:val="center"/>
          </w:tcPr>
          <w:p w14:paraId="6FE8C8C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506C8DE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F8DD07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E83E38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14BCEB7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EA309C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3FBA07C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49DEBBD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117BEB0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Windows</w:t>
            </w:r>
          </w:p>
        </w:tc>
        <w:tc>
          <w:tcPr>
            <w:tcW w:w="3198" w:type="dxa"/>
            <w:gridSpan w:val="2"/>
            <w:vAlign w:val="center"/>
          </w:tcPr>
          <w:p w14:paraId="59F4E9D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Clean, damage, front and top</w:t>
            </w:r>
          </w:p>
        </w:tc>
        <w:tc>
          <w:tcPr>
            <w:tcW w:w="627" w:type="dxa"/>
            <w:vAlign w:val="center"/>
          </w:tcPr>
          <w:p w14:paraId="23BC166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01B44ED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D40D39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B0200A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56DFEB7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7585A0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438230F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DEE3847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6969BAB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Windshield Wipers</w:t>
            </w:r>
          </w:p>
        </w:tc>
        <w:tc>
          <w:tcPr>
            <w:tcW w:w="3198" w:type="dxa"/>
            <w:gridSpan w:val="2"/>
            <w:vAlign w:val="center"/>
          </w:tcPr>
          <w:p w14:paraId="182C6DC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Arm and rubber blade intact</w:t>
            </w:r>
          </w:p>
        </w:tc>
        <w:tc>
          <w:tcPr>
            <w:tcW w:w="627" w:type="dxa"/>
            <w:vAlign w:val="center"/>
          </w:tcPr>
          <w:p w14:paraId="7B7C0B5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60CCBEB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9BE04F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D078C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DB735D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899BCE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0CF068B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00C4FFD1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36F1E90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Forks</w:t>
            </w:r>
          </w:p>
        </w:tc>
        <w:tc>
          <w:tcPr>
            <w:tcW w:w="3198" w:type="dxa"/>
            <w:gridSpan w:val="2"/>
            <w:vAlign w:val="center"/>
          </w:tcPr>
          <w:p w14:paraId="7985F82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cracks, misalignment, check welds, locking pins in place and secure</w:t>
            </w:r>
          </w:p>
        </w:tc>
        <w:tc>
          <w:tcPr>
            <w:tcW w:w="627" w:type="dxa"/>
            <w:vAlign w:val="center"/>
          </w:tcPr>
          <w:p w14:paraId="238EC47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3714F03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39502AA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381E74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3992134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FAD3D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389D2C9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1EFD00B5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2096AFA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Warning Decals</w:t>
            </w:r>
          </w:p>
        </w:tc>
        <w:tc>
          <w:tcPr>
            <w:tcW w:w="3198" w:type="dxa"/>
            <w:gridSpan w:val="2"/>
            <w:vAlign w:val="center"/>
          </w:tcPr>
          <w:p w14:paraId="4FDE1C8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Present, legible, damaged</w:t>
            </w:r>
          </w:p>
        </w:tc>
        <w:tc>
          <w:tcPr>
            <w:tcW w:w="627" w:type="dxa"/>
            <w:vAlign w:val="center"/>
          </w:tcPr>
          <w:p w14:paraId="16F9FBA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0F379D6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39DE4D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B61BC7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2F87F45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DB4FED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73A1BDD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5E1811C3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6B10CF5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Tyres</w:t>
            </w:r>
          </w:p>
        </w:tc>
        <w:tc>
          <w:tcPr>
            <w:tcW w:w="3198" w:type="dxa"/>
            <w:gridSpan w:val="2"/>
            <w:tcBorders>
              <w:bottom w:val="single" w:sz="4" w:space="0" w:color="auto"/>
            </w:tcBorders>
            <w:vAlign w:val="center"/>
          </w:tcPr>
          <w:p w14:paraId="7EEED6D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bulges, correct Ply rating?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14:paraId="2BB4730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tcBorders>
              <w:bottom w:val="single" w:sz="4" w:space="0" w:color="auto"/>
            </w:tcBorders>
            <w:vAlign w:val="center"/>
          </w:tcPr>
          <w:p w14:paraId="44ADE90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tcBorders>
              <w:bottom w:val="single" w:sz="4" w:space="0" w:color="auto"/>
            </w:tcBorders>
            <w:vAlign w:val="center"/>
          </w:tcPr>
          <w:p w14:paraId="5ED1735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44249C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1E158FE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C3EF36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tcBorders>
              <w:bottom w:val="single" w:sz="4" w:space="0" w:color="auto"/>
            </w:tcBorders>
            <w:vAlign w:val="center"/>
          </w:tcPr>
          <w:p w14:paraId="560D7A4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11D71498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5C6E533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Wheels</w:t>
            </w:r>
          </w:p>
        </w:tc>
        <w:tc>
          <w:tcPr>
            <w:tcW w:w="3198" w:type="dxa"/>
            <w:gridSpan w:val="2"/>
            <w:vAlign w:val="center"/>
          </w:tcPr>
          <w:p w14:paraId="0F7C062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Loose lug bolts, bent rims, cracks</w:t>
            </w:r>
          </w:p>
        </w:tc>
        <w:tc>
          <w:tcPr>
            <w:tcW w:w="627" w:type="dxa"/>
            <w:vAlign w:val="center"/>
          </w:tcPr>
          <w:p w14:paraId="2403F7F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474C2EE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50B0E10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CB6E7A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7FE2888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9D659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214FEA2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0273EB33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033DBBB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Differentials</w:t>
            </w:r>
          </w:p>
        </w:tc>
        <w:tc>
          <w:tcPr>
            <w:tcW w:w="3198" w:type="dxa"/>
            <w:gridSpan w:val="2"/>
            <w:vAlign w:val="center"/>
          </w:tcPr>
          <w:p w14:paraId="7256898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Oil leaks, cracks in housing</w:t>
            </w:r>
          </w:p>
        </w:tc>
        <w:tc>
          <w:tcPr>
            <w:tcW w:w="627" w:type="dxa"/>
            <w:vAlign w:val="center"/>
          </w:tcPr>
          <w:p w14:paraId="7CE6250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242693F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7076DA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3059FD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39D1D9B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9B116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51F6C1C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67559B0E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3412AE1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Guards and covers</w:t>
            </w:r>
          </w:p>
        </w:tc>
        <w:tc>
          <w:tcPr>
            <w:tcW w:w="3198" w:type="dxa"/>
            <w:gridSpan w:val="2"/>
            <w:vAlign w:val="center"/>
          </w:tcPr>
          <w:p w14:paraId="4BAD626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in place</w:t>
            </w:r>
          </w:p>
        </w:tc>
        <w:tc>
          <w:tcPr>
            <w:tcW w:w="627" w:type="dxa"/>
            <w:vAlign w:val="center"/>
          </w:tcPr>
          <w:p w14:paraId="55A5D7A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564FC6C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4D89FD0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1BD315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1219AB3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DCB59E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7D45518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33108C71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5A2A616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Steps and Handrail</w:t>
            </w:r>
          </w:p>
        </w:tc>
        <w:tc>
          <w:tcPr>
            <w:tcW w:w="3198" w:type="dxa"/>
            <w:gridSpan w:val="2"/>
            <w:vAlign w:val="center"/>
          </w:tcPr>
          <w:p w14:paraId="26E73C7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cleanliness</w:t>
            </w:r>
          </w:p>
        </w:tc>
        <w:tc>
          <w:tcPr>
            <w:tcW w:w="627" w:type="dxa"/>
            <w:vAlign w:val="center"/>
          </w:tcPr>
          <w:p w14:paraId="1007030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780C426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095BD32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2C0CE3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59B3292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93DD67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645885C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8ACC7BF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1CE8958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Stabiliser Arms, Cylinders, Pads</w:t>
            </w:r>
          </w:p>
        </w:tc>
        <w:tc>
          <w:tcPr>
            <w:tcW w:w="3198" w:type="dxa"/>
            <w:gridSpan w:val="2"/>
            <w:vAlign w:val="center"/>
          </w:tcPr>
          <w:p w14:paraId="21BD4B0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oil leaks, cylinder rod, missing bolts</w:t>
            </w:r>
          </w:p>
        </w:tc>
        <w:tc>
          <w:tcPr>
            <w:tcW w:w="627" w:type="dxa"/>
            <w:vAlign w:val="center"/>
          </w:tcPr>
          <w:p w14:paraId="75F38C4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1B5A5A7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44E324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6EB582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3DA0ECE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1ACA6E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378B5E4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FA2C33D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1777D13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Battery/Terminals</w:t>
            </w:r>
          </w:p>
        </w:tc>
        <w:tc>
          <w:tcPr>
            <w:tcW w:w="3198" w:type="dxa"/>
            <w:gridSpan w:val="2"/>
            <w:vAlign w:val="center"/>
          </w:tcPr>
          <w:p w14:paraId="6AA1005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Cable connections, water, clean –no corrosion</w:t>
            </w:r>
          </w:p>
        </w:tc>
        <w:tc>
          <w:tcPr>
            <w:tcW w:w="627" w:type="dxa"/>
            <w:vAlign w:val="center"/>
          </w:tcPr>
          <w:p w14:paraId="3D97FF8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vAlign w:val="center"/>
          </w:tcPr>
          <w:p w14:paraId="0B3193D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080062E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1DE6D8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1D1C2CA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CE907D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72DF67E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32A0AAF4" w14:textId="77777777" w:rsidTr="007464C7">
        <w:trPr>
          <w:trHeight w:val="391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228FAC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Overall Machine</w:t>
            </w:r>
          </w:p>
        </w:tc>
        <w:tc>
          <w:tcPr>
            <w:tcW w:w="3198" w:type="dxa"/>
            <w:gridSpan w:val="2"/>
            <w:tcBorders>
              <w:bottom w:val="single" w:sz="4" w:space="0" w:color="auto"/>
            </w:tcBorders>
            <w:vAlign w:val="center"/>
          </w:tcPr>
          <w:p w14:paraId="1928F19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Loose/missing nuts / bolts, Loose guards, Damaged, clean</w:t>
            </w:r>
          </w:p>
        </w:tc>
        <w:tc>
          <w:tcPr>
            <w:tcW w:w="627" w:type="dxa"/>
            <w:tcBorders>
              <w:bottom w:val="single" w:sz="4" w:space="0" w:color="auto"/>
            </w:tcBorders>
            <w:vAlign w:val="center"/>
          </w:tcPr>
          <w:p w14:paraId="52C822A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0" w:type="dxa"/>
            <w:tcBorders>
              <w:bottom w:val="single" w:sz="4" w:space="0" w:color="auto"/>
            </w:tcBorders>
            <w:vAlign w:val="center"/>
          </w:tcPr>
          <w:p w14:paraId="62E5B4A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gridSpan w:val="2"/>
            <w:tcBorders>
              <w:bottom w:val="single" w:sz="4" w:space="0" w:color="auto"/>
            </w:tcBorders>
            <w:vAlign w:val="center"/>
          </w:tcPr>
          <w:p w14:paraId="215185E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F89B63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12065F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2F5D7C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tcBorders>
              <w:bottom w:val="single" w:sz="4" w:space="0" w:color="auto"/>
            </w:tcBorders>
            <w:vAlign w:val="center"/>
          </w:tcPr>
          <w:p w14:paraId="2C64D08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0608D5C4" w14:textId="77777777" w:rsidTr="007464C7">
        <w:trPr>
          <w:trHeight w:val="391"/>
        </w:trPr>
        <w:tc>
          <w:tcPr>
            <w:tcW w:w="11057" w:type="dxa"/>
            <w:gridSpan w:val="11"/>
            <w:shd w:val="clear" w:color="auto" w:fill="CCCCCC"/>
            <w:vAlign w:val="center"/>
          </w:tcPr>
          <w:p w14:paraId="58CB304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ENGINE COMPARTMENT</w:t>
            </w:r>
          </w:p>
        </w:tc>
      </w:tr>
      <w:tr w:rsidR="007464C7" w:rsidRPr="007464C7" w14:paraId="2607A550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1BFD60E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Air Filter</w:t>
            </w:r>
          </w:p>
        </w:tc>
        <w:tc>
          <w:tcPr>
            <w:tcW w:w="3198" w:type="dxa"/>
            <w:gridSpan w:val="2"/>
            <w:vAlign w:val="center"/>
          </w:tcPr>
          <w:p w14:paraId="627A2C5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Restriction indicator</w:t>
            </w:r>
          </w:p>
        </w:tc>
        <w:tc>
          <w:tcPr>
            <w:tcW w:w="627" w:type="dxa"/>
            <w:vAlign w:val="center"/>
          </w:tcPr>
          <w:p w14:paraId="040403F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2917CB1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0D7982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9F43B9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699E4D7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0ED0F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4874059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002E9F40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0E5DA2A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Radiator Fin</w:t>
            </w:r>
          </w:p>
        </w:tc>
        <w:tc>
          <w:tcPr>
            <w:tcW w:w="3198" w:type="dxa"/>
            <w:gridSpan w:val="2"/>
            <w:vAlign w:val="center"/>
          </w:tcPr>
          <w:p w14:paraId="39361AD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blockage, leaks, cleanliness</w:t>
            </w:r>
          </w:p>
        </w:tc>
        <w:tc>
          <w:tcPr>
            <w:tcW w:w="627" w:type="dxa"/>
            <w:vAlign w:val="center"/>
          </w:tcPr>
          <w:p w14:paraId="6BB1789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126BE65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7054F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078A53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2F679AE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4AF75C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4A46260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14EA6ABF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179FFFD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All Hoses</w:t>
            </w:r>
          </w:p>
        </w:tc>
        <w:tc>
          <w:tcPr>
            <w:tcW w:w="3198" w:type="dxa"/>
            <w:gridSpan w:val="2"/>
            <w:vAlign w:val="center"/>
          </w:tcPr>
          <w:p w14:paraId="7027A22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Cracks, wear spots, leaks</w:t>
            </w:r>
          </w:p>
        </w:tc>
        <w:tc>
          <w:tcPr>
            <w:tcW w:w="627" w:type="dxa"/>
            <w:vAlign w:val="center"/>
          </w:tcPr>
          <w:p w14:paraId="3B852E8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7F560A0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2CB1EA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563FFC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857581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9DB676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511B070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03788296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000DDFE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 xml:space="preserve">All Belts </w:t>
            </w:r>
          </w:p>
        </w:tc>
        <w:tc>
          <w:tcPr>
            <w:tcW w:w="3198" w:type="dxa"/>
            <w:gridSpan w:val="2"/>
            <w:vAlign w:val="center"/>
          </w:tcPr>
          <w:p w14:paraId="2F5280F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Tightness, wear, cracks, delamination</w:t>
            </w:r>
          </w:p>
        </w:tc>
        <w:tc>
          <w:tcPr>
            <w:tcW w:w="627" w:type="dxa"/>
            <w:vAlign w:val="center"/>
          </w:tcPr>
          <w:p w14:paraId="0B29A55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57B8275C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ECAD5D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67A04F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221CBD7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39C3F63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5C38A0A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442CF131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41366C6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Overall Engine Compartment</w:t>
            </w:r>
          </w:p>
        </w:tc>
        <w:tc>
          <w:tcPr>
            <w:tcW w:w="3198" w:type="dxa"/>
            <w:gridSpan w:val="2"/>
            <w:vAlign w:val="center"/>
          </w:tcPr>
          <w:p w14:paraId="5FE8FF22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Rubbish or dirt build-up, leaks</w:t>
            </w:r>
          </w:p>
        </w:tc>
        <w:tc>
          <w:tcPr>
            <w:tcW w:w="627" w:type="dxa"/>
            <w:vAlign w:val="center"/>
          </w:tcPr>
          <w:p w14:paraId="0890AE2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31757F6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3A59AF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335C11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03CF89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E19173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239C747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3DAD80D" w14:textId="77777777" w:rsidTr="007464C7">
        <w:trPr>
          <w:trHeight w:val="391"/>
        </w:trPr>
        <w:tc>
          <w:tcPr>
            <w:tcW w:w="11057" w:type="dxa"/>
            <w:gridSpan w:val="11"/>
            <w:shd w:val="clear" w:color="auto" w:fill="CCCCCC"/>
            <w:vAlign w:val="center"/>
          </w:tcPr>
          <w:p w14:paraId="0B2DB73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INSIDE THE CAB</w:t>
            </w:r>
          </w:p>
        </w:tc>
      </w:tr>
      <w:tr w:rsidR="007464C7" w:rsidRPr="007464C7" w14:paraId="2FF2BA06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2D9F5C7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ROPS or FOPS</w:t>
            </w:r>
          </w:p>
        </w:tc>
        <w:tc>
          <w:tcPr>
            <w:tcW w:w="3198" w:type="dxa"/>
            <w:gridSpan w:val="2"/>
            <w:vAlign w:val="center"/>
          </w:tcPr>
          <w:p w14:paraId="55AB10E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Damage, loose bolts</w:t>
            </w:r>
          </w:p>
        </w:tc>
        <w:tc>
          <w:tcPr>
            <w:tcW w:w="627" w:type="dxa"/>
            <w:vAlign w:val="center"/>
          </w:tcPr>
          <w:p w14:paraId="1EB364C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632ED6E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6F6376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EB73C3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568DB16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4DB3826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3905D615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2D11EAC6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0DD73C3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Seat</w:t>
            </w:r>
          </w:p>
        </w:tc>
        <w:tc>
          <w:tcPr>
            <w:tcW w:w="3198" w:type="dxa"/>
            <w:gridSpan w:val="2"/>
            <w:vAlign w:val="center"/>
          </w:tcPr>
          <w:p w14:paraId="152DE120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Adjustment, pedal travel</w:t>
            </w:r>
          </w:p>
        </w:tc>
        <w:tc>
          <w:tcPr>
            <w:tcW w:w="627" w:type="dxa"/>
            <w:vAlign w:val="center"/>
          </w:tcPr>
          <w:p w14:paraId="1C22459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69D592B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169776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61681D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2880ADC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B97E23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3CCD5A6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1792818F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2368811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t>Seat Belt &amp; Mounting</w:t>
            </w:r>
          </w:p>
        </w:tc>
        <w:tc>
          <w:tcPr>
            <w:tcW w:w="3198" w:type="dxa"/>
            <w:gridSpan w:val="2"/>
            <w:vAlign w:val="center"/>
          </w:tcPr>
          <w:p w14:paraId="7B2D8DB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Damage, wear, adjustment, function </w:t>
            </w:r>
          </w:p>
        </w:tc>
        <w:tc>
          <w:tcPr>
            <w:tcW w:w="627" w:type="dxa"/>
            <w:vAlign w:val="center"/>
          </w:tcPr>
          <w:p w14:paraId="1DA3C74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  <w:vAlign w:val="center"/>
          </w:tcPr>
          <w:p w14:paraId="2F20E86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C8089B1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A2F0FB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A7A8CB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A75FD69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Align w:val="center"/>
          </w:tcPr>
          <w:p w14:paraId="7B877B4F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464C7" w:rsidRPr="007464C7" w14:paraId="7C4FBDB9" w14:textId="77777777" w:rsidTr="007464C7">
        <w:trPr>
          <w:trHeight w:val="391"/>
        </w:trPr>
        <w:tc>
          <w:tcPr>
            <w:tcW w:w="1985" w:type="dxa"/>
            <w:vAlign w:val="center"/>
          </w:tcPr>
          <w:p w14:paraId="6A81082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Fire Extinguisher</w:t>
            </w:r>
          </w:p>
        </w:tc>
        <w:tc>
          <w:tcPr>
            <w:tcW w:w="3198" w:type="dxa"/>
            <w:gridSpan w:val="2"/>
          </w:tcPr>
          <w:p w14:paraId="73231C7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7464C7">
              <w:rPr>
                <w:rFonts w:asciiTheme="minorHAnsi" w:hAnsiTheme="minorHAnsi" w:cstheme="minorHAnsi"/>
                <w:i/>
                <w:sz w:val="18"/>
                <w:szCs w:val="18"/>
              </w:rPr>
              <w:t>Charge, damage, inspection card to date</w:t>
            </w:r>
          </w:p>
        </w:tc>
        <w:tc>
          <w:tcPr>
            <w:tcW w:w="627" w:type="dxa"/>
          </w:tcPr>
          <w:p w14:paraId="25078F3E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07" w:type="dxa"/>
            <w:gridSpan w:val="2"/>
          </w:tcPr>
          <w:p w14:paraId="2E0F162A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13D21E87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7EE9EFA4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</w:tcPr>
          <w:p w14:paraId="6F9B552B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351F56B8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</w:tcPr>
          <w:p w14:paraId="0E4EB3AD" w14:textId="77777777" w:rsidR="007464C7" w:rsidRPr="007464C7" w:rsidRDefault="007464C7" w:rsidP="007464C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412A0A" w:rsidRPr="00412A0A" w14:paraId="3DD1F01F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2E879F7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Horn, backup alarm, lights, wipers</w:t>
            </w:r>
          </w:p>
        </w:tc>
        <w:tc>
          <w:tcPr>
            <w:tcW w:w="2772" w:type="dxa"/>
            <w:vAlign w:val="center"/>
          </w:tcPr>
          <w:p w14:paraId="23FE594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20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20"/>
              </w:rPr>
              <w:t>Proper Function</w:t>
            </w:r>
          </w:p>
        </w:tc>
        <w:tc>
          <w:tcPr>
            <w:tcW w:w="627" w:type="dxa"/>
          </w:tcPr>
          <w:p w14:paraId="6FB49F1C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7F48E19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2A0357C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5D4AC20F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18039AB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5D52E2C0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4FD1C72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55204766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39F59DA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Controls, gauge lenses</w:t>
            </w:r>
          </w:p>
        </w:tc>
        <w:tc>
          <w:tcPr>
            <w:tcW w:w="2772" w:type="dxa"/>
            <w:vAlign w:val="center"/>
          </w:tcPr>
          <w:p w14:paraId="1EAD8841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18"/>
                <w:szCs w:val="20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20"/>
              </w:rPr>
              <w:t>Proper Function, cleanliness</w:t>
            </w:r>
          </w:p>
        </w:tc>
        <w:tc>
          <w:tcPr>
            <w:tcW w:w="627" w:type="dxa"/>
          </w:tcPr>
          <w:p w14:paraId="0250D9C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72BEF7DC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2337B3F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2AFF59F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212AB5F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7E9393C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7E992B5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7C8F3F1E" w14:textId="77777777" w:rsidTr="00412A0A">
        <w:trPr>
          <w:trHeight w:val="391"/>
        </w:trPr>
        <w:tc>
          <w:tcPr>
            <w:tcW w:w="2411" w:type="dxa"/>
            <w:gridSpan w:val="2"/>
            <w:tcBorders>
              <w:bottom w:val="single" w:sz="4" w:space="0" w:color="auto"/>
            </w:tcBorders>
            <w:vAlign w:val="center"/>
          </w:tcPr>
          <w:p w14:paraId="52600712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Overall</w:t>
            </w:r>
            <w:proofErr w:type="gramEnd"/>
            <w:r w:rsidRPr="00412A0A">
              <w:rPr>
                <w:rFonts w:asciiTheme="minorHAnsi" w:hAnsiTheme="minorHAnsi" w:cstheme="minorHAnsi"/>
                <w:sz w:val="18"/>
                <w:szCs w:val="18"/>
              </w:rPr>
              <w:t xml:space="preserve"> Cab</w:t>
            </w:r>
          </w:p>
        </w:tc>
        <w:tc>
          <w:tcPr>
            <w:tcW w:w="2772" w:type="dxa"/>
            <w:tcBorders>
              <w:bottom w:val="single" w:sz="4" w:space="0" w:color="auto"/>
            </w:tcBorders>
            <w:vAlign w:val="center"/>
          </w:tcPr>
          <w:p w14:paraId="48FC1069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20"/>
              </w:rPr>
              <w:t>Interior Cleanliness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14:paraId="090E61F1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  <w:tcBorders>
              <w:bottom w:val="single" w:sz="4" w:space="0" w:color="auto"/>
            </w:tcBorders>
          </w:tcPr>
          <w:p w14:paraId="07D00D3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39755A3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FBD2E92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7B08782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A4B526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16A61563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17CB7692" w14:textId="77777777" w:rsidTr="00412A0A">
        <w:trPr>
          <w:trHeight w:val="154"/>
        </w:trPr>
        <w:tc>
          <w:tcPr>
            <w:tcW w:w="11057" w:type="dxa"/>
            <w:gridSpan w:val="11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E755F08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12A0A">
              <w:rPr>
                <w:rFonts w:asciiTheme="minorHAnsi" w:hAnsiTheme="minorHAnsi" w:cstheme="minorHAnsi"/>
                <w:b/>
                <w:bCs/>
              </w:rPr>
              <w:t>The Driver</w:t>
            </w:r>
          </w:p>
        </w:tc>
      </w:tr>
      <w:tr w:rsidR="00412A0A" w:rsidRPr="00412A0A" w14:paraId="0E8EA744" w14:textId="77777777" w:rsidTr="00412A0A">
        <w:trPr>
          <w:trHeight w:val="154"/>
        </w:trPr>
        <w:tc>
          <w:tcPr>
            <w:tcW w:w="2411" w:type="dxa"/>
            <w:gridSpan w:val="2"/>
            <w:shd w:val="clear" w:color="auto" w:fill="CCCCCC"/>
          </w:tcPr>
          <w:p w14:paraId="73908F82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772" w:type="dxa"/>
            <w:shd w:val="clear" w:color="auto" w:fill="CCCCCC"/>
          </w:tcPr>
          <w:p w14:paraId="0BDE7194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Things to check</w:t>
            </w:r>
          </w:p>
        </w:tc>
        <w:tc>
          <w:tcPr>
            <w:tcW w:w="627" w:type="dxa"/>
            <w:shd w:val="clear" w:color="auto" w:fill="CCCCCC"/>
          </w:tcPr>
          <w:p w14:paraId="6FB7FE46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707" w:type="dxa"/>
            <w:gridSpan w:val="2"/>
            <w:shd w:val="clear" w:color="auto" w:fill="CCCCCC"/>
          </w:tcPr>
          <w:p w14:paraId="00A2B686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720" w:type="dxa"/>
            <w:shd w:val="clear" w:color="auto" w:fill="CCCCCC"/>
          </w:tcPr>
          <w:p w14:paraId="7D40E627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720" w:type="dxa"/>
            <w:shd w:val="clear" w:color="auto" w:fill="CCCCCC"/>
          </w:tcPr>
          <w:p w14:paraId="3DCA5E34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40" w:type="dxa"/>
            <w:shd w:val="clear" w:color="auto" w:fill="CCCCCC"/>
          </w:tcPr>
          <w:p w14:paraId="178CD5D2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720" w:type="dxa"/>
            <w:shd w:val="clear" w:color="auto" w:fill="CCCCCC"/>
          </w:tcPr>
          <w:p w14:paraId="10F3A678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1840" w:type="dxa"/>
            <w:shd w:val="clear" w:color="auto" w:fill="CCCCCC"/>
          </w:tcPr>
          <w:p w14:paraId="6E460084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Comments</w:t>
            </w:r>
          </w:p>
        </w:tc>
      </w:tr>
      <w:tr w:rsidR="00412A0A" w:rsidRPr="00412A0A" w14:paraId="13FBF6F8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327C8F1A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Training</w:t>
            </w:r>
          </w:p>
        </w:tc>
        <w:tc>
          <w:tcPr>
            <w:tcW w:w="2772" w:type="dxa"/>
            <w:vAlign w:val="center"/>
          </w:tcPr>
          <w:p w14:paraId="6F8AA1DF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18"/>
              </w:rPr>
              <w:t>Do you have a current CPCS card for the item of plant you are operating</w:t>
            </w:r>
          </w:p>
        </w:tc>
        <w:tc>
          <w:tcPr>
            <w:tcW w:w="627" w:type="dxa"/>
          </w:tcPr>
          <w:p w14:paraId="3470E88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6A94D73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6B11027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06996761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461FB25B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490A16CA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23191309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202D0A41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443E527F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Familiarisation</w:t>
            </w:r>
          </w:p>
        </w:tc>
        <w:tc>
          <w:tcPr>
            <w:tcW w:w="2772" w:type="dxa"/>
            <w:vAlign w:val="center"/>
          </w:tcPr>
          <w:p w14:paraId="25EFBA24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18"/>
              </w:rPr>
              <w:t>Are you familiar with the model of telehandler, its functions and controls, and any attachments you are using</w:t>
            </w:r>
          </w:p>
        </w:tc>
        <w:tc>
          <w:tcPr>
            <w:tcW w:w="627" w:type="dxa"/>
          </w:tcPr>
          <w:p w14:paraId="78C4AF0C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2C7C5380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389C1DF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58360C48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2C81FC8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11C27143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6B7FC81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28F4F174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7AEF340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Supervision</w:t>
            </w:r>
          </w:p>
        </w:tc>
        <w:tc>
          <w:tcPr>
            <w:tcW w:w="2772" w:type="dxa"/>
            <w:vAlign w:val="center"/>
          </w:tcPr>
          <w:p w14:paraId="45ACF220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18"/>
              </w:rPr>
              <w:t>Do you know who you supervisor is?</w:t>
            </w:r>
          </w:p>
        </w:tc>
        <w:tc>
          <w:tcPr>
            <w:tcW w:w="627" w:type="dxa"/>
          </w:tcPr>
          <w:p w14:paraId="16D184FA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7EE72C01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0590239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05B3249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44906810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72F4FD29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3BA0F572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2B87D2B1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57DFBD3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sz w:val="18"/>
                <w:szCs w:val="18"/>
              </w:rPr>
              <w:t>Fit and well to carry out work</w:t>
            </w:r>
          </w:p>
        </w:tc>
        <w:tc>
          <w:tcPr>
            <w:tcW w:w="2772" w:type="dxa"/>
            <w:vAlign w:val="center"/>
          </w:tcPr>
          <w:p w14:paraId="3D6ACB29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18"/>
              </w:rPr>
              <w:t>Are you?</w:t>
            </w:r>
          </w:p>
        </w:tc>
        <w:tc>
          <w:tcPr>
            <w:tcW w:w="627" w:type="dxa"/>
          </w:tcPr>
          <w:p w14:paraId="4500B81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47A410AB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7C204BA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7E045110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06A6C096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4636F204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44EF4DC8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6DD8CC17" w14:textId="77777777" w:rsidTr="00412A0A">
        <w:trPr>
          <w:trHeight w:val="154"/>
        </w:trPr>
        <w:tc>
          <w:tcPr>
            <w:tcW w:w="11057" w:type="dxa"/>
            <w:gridSpan w:val="11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4AA8C65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12A0A">
              <w:rPr>
                <w:rFonts w:asciiTheme="minorHAnsi" w:hAnsiTheme="minorHAnsi" w:cstheme="minorHAnsi"/>
                <w:b/>
                <w:bCs/>
              </w:rPr>
              <w:t>Accessories</w:t>
            </w:r>
          </w:p>
        </w:tc>
      </w:tr>
      <w:tr w:rsidR="00412A0A" w:rsidRPr="00412A0A" w14:paraId="1D917B9A" w14:textId="77777777" w:rsidTr="00412A0A">
        <w:trPr>
          <w:trHeight w:val="154"/>
        </w:trPr>
        <w:tc>
          <w:tcPr>
            <w:tcW w:w="2411" w:type="dxa"/>
            <w:gridSpan w:val="2"/>
            <w:shd w:val="clear" w:color="auto" w:fill="CCCCCC"/>
          </w:tcPr>
          <w:p w14:paraId="311A808C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772" w:type="dxa"/>
            <w:shd w:val="clear" w:color="auto" w:fill="CCCCCC"/>
          </w:tcPr>
          <w:p w14:paraId="60C24DCE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Things to check</w:t>
            </w:r>
          </w:p>
        </w:tc>
        <w:tc>
          <w:tcPr>
            <w:tcW w:w="627" w:type="dxa"/>
            <w:shd w:val="clear" w:color="auto" w:fill="CCCCCC"/>
          </w:tcPr>
          <w:p w14:paraId="192FB49A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707" w:type="dxa"/>
            <w:gridSpan w:val="2"/>
            <w:shd w:val="clear" w:color="auto" w:fill="CCCCCC"/>
          </w:tcPr>
          <w:p w14:paraId="5630267A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720" w:type="dxa"/>
            <w:shd w:val="clear" w:color="auto" w:fill="CCCCCC"/>
          </w:tcPr>
          <w:p w14:paraId="1040E872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720" w:type="dxa"/>
            <w:shd w:val="clear" w:color="auto" w:fill="CCCCCC"/>
          </w:tcPr>
          <w:p w14:paraId="252213E4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40" w:type="dxa"/>
            <w:shd w:val="clear" w:color="auto" w:fill="CCCCCC"/>
          </w:tcPr>
          <w:p w14:paraId="2761C754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720" w:type="dxa"/>
            <w:shd w:val="clear" w:color="auto" w:fill="CCCCCC"/>
          </w:tcPr>
          <w:p w14:paraId="6D28AF83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1840" w:type="dxa"/>
            <w:shd w:val="clear" w:color="auto" w:fill="CCCCCC"/>
          </w:tcPr>
          <w:p w14:paraId="4CE2382A" w14:textId="77777777" w:rsidR="00412A0A" w:rsidRPr="00412A0A" w:rsidRDefault="00412A0A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Comments</w:t>
            </w:r>
          </w:p>
        </w:tc>
      </w:tr>
      <w:tr w:rsidR="00412A0A" w:rsidRPr="00412A0A" w14:paraId="77F30DE3" w14:textId="77777777" w:rsidTr="00412A0A">
        <w:trPr>
          <w:trHeight w:val="391"/>
        </w:trPr>
        <w:tc>
          <w:tcPr>
            <w:tcW w:w="2411" w:type="dxa"/>
            <w:gridSpan w:val="2"/>
            <w:vAlign w:val="center"/>
          </w:tcPr>
          <w:p w14:paraId="713F7C56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sz w:val="20"/>
                <w:szCs w:val="20"/>
              </w:rPr>
              <w:t>Slings, bin handlers, chains etc</w:t>
            </w:r>
          </w:p>
        </w:tc>
        <w:tc>
          <w:tcPr>
            <w:tcW w:w="2772" w:type="dxa"/>
          </w:tcPr>
          <w:p w14:paraId="2B91F4B1" w14:textId="77777777" w:rsidR="00412A0A" w:rsidRPr="00412A0A" w:rsidRDefault="00412A0A" w:rsidP="00412A0A">
            <w:pPr>
              <w:rPr>
                <w:rFonts w:asciiTheme="minorHAnsi" w:hAnsiTheme="minorHAnsi" w:cstheme="minorHAnsi"/>
                <w:i/>
                <w:sz w:val="18"/>
                <w:szCs w:val="20"/>
              </w:rPr>
            </w:pPr>
            <w:r w:rsidRPr="00412A0A">
              <w:rPr>
                <w:rFonts w:asciiTheme="minorHAnsi" w:hAnsiTheme="minorHAnsi" w:cstheme="minorHAnsi"/>
                <w:i/>
                <w:sz w:val="18"/>
                <w:szCs w:val="20"/>
              </w:rPr>
              <w:t>Suitable storage, free from damage, good condition</w:t>
            </w:r>
          </w:p>
        </w:tc>
        <w:tc>
          <w:tcPr>
            <w:tcW w:w="627" w:type="dxa"/>
          </w:tcPr>
          <w:p w14:paraId="1964F11C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50828B99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3B3250E9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1456DCC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14:paraId="63617C5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2DECD819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40" w:type="dxa"/>
          </w:tcPr>
          <w:p w14:paraId="722B0887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5A66A537" w14:textId="77777777" w:rsidR="00BF285A" w:rsidRDefault="00BF285A" w:rsidP="00412A0A">
      <w:pPr>
        <w:rPr>
          <w:rFonts w:ascii="Arial" w:hAnsi="Arial" w:cs="Arial"/>
          <w:b/>
          <w:u w:val="single"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7"/>
      </w:tblGrid>
      <w:tr w:rsidR="00F26780" w:rsidRPr="00412A0A" w14:paraId="471B7D16" w14:textId="77777777" w:rsidTr="00F26780">
        <w:trPr>
          <w:trHeight w:val="538"/>
        </w:trPr>
        <w:tc>
          <w:tcPr>
            <w:tcW w:w="11057" w:type="dxa"/>
            <w:shd w:val="clear" w:color="auto" w:fill="BFBFBF" w:themeFill="background1" w:themeFillShade="BF"/>
            <w:vAlign w:val="center"/>
          </w:tcPr>
          <w:p w14:paraId="37049D83" w14:textId="3D8FBFC2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Daily Tyre Pressure Checks</w:t>
            </w:r>
          </w:p>
        </w:tc>
      </w:tr>
    </w:tbl>
    <w:p w14:paraId="70851D71" w14:textId="77777777" w:rsidR="00F26780" w:rsidRDefault="00F26780" w:rsidP="00412A0A">
      <w:pPr>
        <w:rPr>
          <w:rFonts w:ascii="Arial" w:hAnsi="Arial" w:cs="Arial"/>
          <w:b/>
          <w:u w:val="single"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93"/>
        <w:gridCol w:w="992"/>
        <w:gridCol w:w="992"/>
        <w:gridCol w:w="992"/>
        <w:gridCol w:w="993"/>
        <w:gridCol w:w="1134"/>
        <w:gridCol w:w="3543"/>
      </w:tblGrid>
      <w:tr w:rsidR="00F26780" w:rsidRPr="00412A0A" w14:paraId="060FB652" w14:textId="77777777" w:rsidTr="00F26780">
        <w:trPr>
          <w:trHeight w:val="153"/>
        </w:trPr>
        <w:tc>
          <w:tcPr>
            <w:tcW w:w="1418" w:type="dxa"/>
            <w:shd w:val="clear" w:color="auto" w:fill="CCCCCC"/>
          </w:tcPr>
          <w:p w14:paraId="10778671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CCCCCC"/>
          </w:tcPr>
          <w:p w14:paraId="30E04618" w14:textId="72B54DBE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992" w:type="dxa"/>
            <w:shd w:val="clear" w:color="auto" w:fill="CCCCCC"/>
          </w:tcPr>
          <w:p w14:paraId="615800D1" w14:textId="215E11DE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992" w:type="dxa"/>
            <w:shd w:val="clear" w:color="auto" w:fill="CCCCCC"/>
          </w:tcPr>
          <w:p w14:paraId="08242E51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992" w:type="dxa"/>
            <w:shd w:val="clear" w:color="auto" w:fill="CCCCCC"/>
          </w:tcPr>
          <w:p w14:paraId="6F118B7A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993" w:type="dxa"/>
            <w:shd w:val="clear" w:color="auto" w:fill="CCCCCC"/>
          </w:tcPr>
          <w:p w14:paraId="0F20AE0D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1134" w:type="dxa"/>
            <w:shd w:val="clear" w:color="auto" w:fill="CCCCCC"/>
          </w:tcPr>
          <w:p w14:paraId="73C1DD65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3543" w:type="dxa"/>
            <w:shd w:val="clear" w:color="auto" w:fill="CCCCCC"/>
          </w:tcPr>
          <w:p w14:paraId="6F576021" w14:textId="77777777" w:rsidR="00F26780" w:rsidRPr="00412A0A" w:rsidRDefault="00F26780" w:rsidP="00DE1E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Comments</w:t>
            </w:r>
          </w:p>
        </w:tc>
      </w:tr>
      <w:tr w:rsidR="00F26780" w:rsidRPr="00412A0A" w14:paraId="7D720D5E" w14:textId="77777777" w:rsidTr="00F26780">
        <w:trPr>
          <w:trHeight w:val="389"/>
        </w:trPr>
        <w:tc>
          <w:tcPr>
            <w:tcW w:w="1418" w:type="dxa"/>
          </w:tcPr>
          <w:p w14:paraId="047CF144" w14:textId="7A371829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Front Left PSI</w:t>
            </w:r>
          </w:p>
        </w:tc>
        <w:tc>
          <w:tcPr>
            <w:tcW w:w="993" w:type="dxa"/>
          </w:tcPr>
          <w:p w14:paraId="0D2052E5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FAEC2E4" w14:textId="26EDD565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7E777D04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903FAA3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38B3268B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BDA687B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43" w:type="dxa"/>
          </w:tcPr>
          <w:p w14:paraId="14E70330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26780" w:rsidRPr="00412A0A" w14:paraId="148FD9EB" w14:textId="77777777" w:rsidTr="00F26780">
        <w:trPr>
          <w:trHeight w:val="389"/>
        </w:trPr>
        <w:tc>
          <w:tcPr>
            <w:tcW w:w="1418" w:type="dxa"/>
          </w:tcPr>
          <w:p w14:paraId="6AA78A5D" w14:textId="6CB1ED4C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Front Right PSI</w:t>
            </w:r>
          </w:p>
        </w:tc>
        <w:tc>
          <w:tcPr>
            <w:tcW w:w="993" w:type="dxa"/>
          </w:tcPr>
          <w:p w14:paraId="4EB4A82E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EFB7A33" w14:textId="2C18CE72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708BD648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FA88D9B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404D3A1E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BB5D53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43" w:type="dxa"/>
          </w:tcPr>
          <w:p w14:paraId="47F81D7B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26780" w:rsidRPr="00412A0A" w14:paraId="37E765F6" w14:textId="77777777" w:rsidTr="00F26780">
        <w:trPr>
          <w:trHeight w:val="389"/>
        </w:trPr>
        <w:tc>
          <w:tcPr>
            <w:tcW w:w="1418" w:type="dxa"/>
          </w:tcPr>
          <w:p w14:paraId="56AC768C" w14:textId="636F95B0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Rear Left PSI</w:t>
            </w:r>
          </w:p>
        </w:tc>
        <w:tc>
          <w:tcPr>
            <w:tcW w:w="993" w:type="dxa"/>
          </w:tcPr>
          <w:p w14:paraId="652AEC54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83850D7" w14:textId="03A4D278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3821A02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12C604C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0E77057A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719BFD6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43" w:type="dxa"/>
          </w:tcPr>
          <w:p w14:paraId="01E13629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26780" w:rsidRPr="00412A0A" w14:paraId="50398811" w14:textId="77777777" w:rsidTr="00F26780">
        <w:trPr>
          <w:trHeight w:val="389"/>
        </w:trPr>
        <w:tc>
          <w:tcPr>
            <w:tcW w:w="1418" w:type="dxa"/>
          </w:tcPr>
          <w:p w14:paraId="69D467A4" w14:textId="0B4B6F2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Rear Right PSI</w:t>
            </w:r>
          </w:p>
        </w:tc>
        <w:tc>
          <w:tcPr>
            <w:tcW w:w="993" w:type="dxa"/>
          </w:tcPr>
          <w:p w14:paraId="72201497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72992169" w14:textId="3AB94F32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77A39F58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B24E9E1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322D40C5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1A8BDA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43" w:type="dxa"/>
          </w:tcPr>
          <w:p w14:paraId="4E73EC35" w14:textId="77777777" w:rsidR="00F26780" w:rsidRPr="00412A0A" w:rsidRDefault="00F26780" w:rsidP="00DE1E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2699DBBE" w14:textId="77777777" w:rsidR="00F26780" w:rsidRDefault="00F26780" w:rsidP="00412A0A">
      <w:pPr>
        <w:rPr>
          <w:rFonts w:ascii="Arial" w:hAnsi="Arial" w:cs="Arial"/>
          <w:b/>
          <w:u w:val="single"/>
        </w:rPr>
      </w:pPr>
    </w:p>
    <w:p w14:paraId="420C2D92" w14:textId="77777777" w:rsidR="00EE49E5" w:rsidRPr="00412A0A" w:rsidRDefault="00EE49E5" w:rsidP="00412A0A">
      <w:pPr>
        <w:rPr>
          <w:rFonts w:ascii="Arial" w:hAnsi="Arial" w:cs="Arial"/>
          <w:b/>
          <w:u w:val="single"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7"/>
        <w:gridCol w:w="2976"/>
        <w:gridCol w:w="3032"/>
        <w:gridCol w:w="2332"/>
        <w:gridCol w:w="760"/>
      </w:tblGrid>
      <w:tr w:rsidR="00412A0A" w:rsidRPr="00412A0A" w14:paraId="27C0268B" w14:textId="77777777" w:rsidTr="00412A0A">
        <w:trPr>
          <w:trHeight w:val="394"/>
        </w:trPr>
        <w:tc>
          <w:tcPr>
            <w:tcW w:w="11057" w:type="dxa"/>
            <w:gridSpan w:val="5"/>
            <w:shd w:val="clear" w:color="auto" w:fill="BFBFBF" w:themeFill="background1" w:themeFillShade="BF"/>
            <w:vAlign w:val="center"/>
          </w:tcPr>
          <w:p w14:paraId="29471A13" w14:textId="75DDA7B6" w:rsidR="00412A0A" w:rsidRPr="00412A0A" w:rsidRDefault="00F26780" w:rsidP="00412A0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179463557"/>
            <w:r>
              <w:rPr>
                <w:rFonts w:asciiTheme="minorHAnsi" w:hAnsiTheme="minorHAnsi" w:cstheme="minorHAnsi"/>
                <w:b/>
                <w:bCs/>
                <w:szCs w:val="20"/>
              </w:rPr>
              <w:t>Manufacturer’s Recommended Tyre Pressure</w:t>
            </w:r>
          </w:p>
        </w:tc>
      </w:tr>
      <w:bookmarkEnd w:id="0"/>
      <w:tr w:rsidR="00412A0A" w:rsidRPr="00412A0A" w14:paraId="26CFC777" w14:textId="77777777" w:rsidTr="00412A0A">
        <w:trPr>
          <w:trHeight w:val="394"/>
        </w:trPr>
        <w:tc>
          <w:tcPr>
            <w:tcW w:w="1957" w:type="dxa"/>
            <w:vAlign w:val="center"/>
          </w:tcPr>
          <w:p w14:paraId="6431B443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Tyre pressure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1DD5CEF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Front Left:                          psi  </w:t>
            </w:r>
          </w:p>
        </w:tc>
        <w:tc>
          <w:tcPr>
            <w:tcW w:w="3032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4431A90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Front Right:                        psi     </w:t>
            </w:r>
          </w:p>
        </w:tc>
        <w:tc>
          <w:tcPr>
            <w:tcW w:w="2332" w:type="dxa"/>
            <w:vAlign w:val="center"/>
          </w:tcPr>
          <w:p w14:paraId="1D5EC2B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Engine oil level</w:t>
            </w:r>
          </w:p>
        </w:tc>
        <w:tc>
          <w:tcPr>
            <w:tcW w:w="760" w:type="dxa"/>
            <w:vAlign w:val="center"/>
          </w:tcPr>
          <w:p w14:paraId="57605CAA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215422D4" w14:textId="77777777" w:rsidTr="00412A0A">
        <w:trPr>
          <w:gridBefore w:val="1"/>
          <w:wBefore w:w="1957" w:type="dxa"/>
          <w:trHeight w:val="400"/>
        </w:trPr>
        <w:tc>
          <w:tcPr>
            <w:tcW w:w="297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C23F4AE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Rear Right:                         psi       </w:t>
            </w:r>
          </w:p>
        </w:tc>
        <w:tc>
          <w:tcPr>
            <w:tcW w:w="3032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A6E5F85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Rear Left:                            psi</w:t>
            </w:r>
          </w:p>
        </w:tc>
        <w:tc>
          <w:tcPr>
            <w:tcW w:w="2332" w:type="dxa"/>
            <w:vAlign w:val="center"/>
          </w:tcPr>
          <w:p w14:paraId="575366E1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Engine Coolant Level</w:t>
            </w:r>
          </w:p>
        </w:tc>
        <w:tc>
          <w:tcPr>
            <w:tcW w:w="760" w:type="dxa"/>
            <w:vAlign w:val="center"/>
          </w:tcPr>
          <w:p w14:paraId="359E9F5A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12A0A" w:rsidRPr="00412A0A" w14:paraId="309E9D3D" w14:textId="77777777" w:rsidTr="00412A0A">
        <w:trPr>
          <w:gridBefore w:val="1"/>
          <w:wBefore w:w="1957" w:type="dxa"/>
          <w:trHeight w:val="346"/>
        </w:trPr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8DE68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03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C0908E2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32" w:type="dxa"/>
            <w:vAlign w:val="center"/>
          </w:tcPr>
          <w:p w14:paraId="41A69C6B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12A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Hydraulic oil level</w:t>
            </w:r>
          </w:p>
        </w:tc>
        <w:tc>
          <w:tcPr>
            <w:tcW w:w="760" w:type="dxa"/>
            <w:vAlign w:val="center"/>
          </w:tcPr>
          <w:p w14:paraId="2FCB984D" w14:textId="77777777" w:rsidR="00412A0A" w:rsidRPr="00412A0A" w:rsidRDefault="00412A0A" w:rsidP="00412A0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5002E9C7" w14:textId="37B934E2" w:rsidR="00412A0A" w:rsidRPr="00DB4BD1" w:rsidRDefault="00DB4BD1" w:rsidP="00412A0A">
      <w:pPr>
        <w:rPr>
          <w:rFonts w:asciiTheme="minorHAnsi" w:hAnsiTheme="minorHAnsi" w:cstheme="minorHAnsi"/>
          <w:b/>
          <w:bCs/>
          <w:color w:val="FF0000"/>
        </w:rPr>
      </w:pPr>
      <w:r w:rsidRPr="00DB4BD1">
        <w:rPr>
          <w:rFonts w:asciiTheme="minorHAnsi" w:hAnsiTheme="minorHAnsi" w:cstheme="minorHAnsi"/>
          <w:b/>
          <w:bCs/>
          <w:color w:val="FF0000"/>
        </w:rPr>
        <w:t>Tolerance must be withing + or – 5% manufacturers recommended PSI.</w:t>
      </w:r>
    </w:p>
    <w:p w14:paraId="097878B1" w14:textId="77777777" w:rsidR="00EE49E5" w:rsidRDefault="00EE49E5" w:rsidP="00412A0A"/>
    <w:p w14:paraId="22F98F90" w14:textId="77777777" w:rsidR="00DC7618" w:rsidRDefault="00DC7618" w:rsidP="00412A0A"/>
    <w:p w14:paraId="37DE9A1E" w14:textId="77777777" w:rsidR="00DC7618" w:rsidRDefault="00DC7618" w:rsidP="00412A0A"/>
    <w:p w14:paraId="569358BE" w14:textId="77777777" w:rsidR="00DC7618" w:rsidRDefault="00DC7618" w:rsidP="00412A0A"/>
    <w:p w14:paraId="1F1EA4E9" w14:textId="77777777" w:rsidR="00DC7618" w:rsidRDefault="00DC7618" w:rsidP="00412A0A"/>
    <w:p w14:paraId="6A9A2239" w14:textId="77777777" w:rsidR="00DC7618" w:rsidRDefault="00DC7618" w:rsidP="00412A0A"/>
    <w:p w14:paraId="74506335" w14:textId="77777777" w:rsidR="00F26780" w:rsidRDefault="00F26780" w:rsidP="00412A0A"/>
    <w:p w14:paraId="0DCB7D0D" w14:textId="77777777" w:rsidR="00426153" w:rsidRDefault="00426153" w:rsidP="00412A0A"/>
    <w:p w14:paraId="7071D9AD" w14:textId="77777777" w:rsidR="00426153" w:rsidRPr="00412A0A" w:rsidRDefault="00426153" w:rsidP="00412A0A"/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7"/>
      </w:tblGrid>
      <w:tr w:rsidR="00412A0A" w:rsidRPr="00412A0A" w14:paraId="1E1ABA85" w14:textId="77777777" w:rsidTr="00412A0A">
        <w:trPr>
          <w:trHeight w:val="269"/>
        </w:trPr>
        <w:tc>
          <w:tcPr>
            <w:tcW w:w="11057" w:type="dxa"/>
            <w:shd w:val="clear" w:color="auto" w:fill="CCCCCC"/>
          </w:tcPr>
          <w:p w14:paraId="1ACF4F1D" w14:textId="77777777" w:rsidR="00412A0A" w:rsidRPr="00412A0A" w:rsidRDefault="00412A0A" w:rsidP="00412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12A0A">
              <w:rPr>
                <w:rFonts w:asciiTheme="minorHAnsi" w:hAnsiTheme="minorHAnsi" w:cstheme="minorHAnsi"/>
                <w:b/>
              </w:rPr>
              <w:lastRenderedPageBreak/>
              <w:t>Additional comments</w:t>
            </w:r>
          </w:p>
        </w:tc>
      </w:tr>
      <w:tr w:rsidR="00412A0A" w:rsidRPr="00412A0A" w14:paraId="02ECA891" w14:textId="77777777" w:rsidTr="00426153">
        <w:trPr>
          <w:trHeight w:val="1710"/>
        </w:trPr>
        <w:tc>
          <w:tcPr>
            <w:tcW w:w="11057" w:type="dxa"/>
            <w:tcBorders>
              <w:bottom w:val="single" w:sz="4" w:space="0" w:color="auto"/>
            </w:tcBorders>
          </w:tcPr>
          <w:p w14:paraId="02722F86" w14:textId="77777777" w:rsidR="00412A0A" w:rsidRPr="00412A0A" w:rsidRDefault="00412A0A" w:rsidP="00412A0A">
            <w:pPr>
              <w:rPr>
                <w:rFonts w:asciiTheme="minorHAnsi" w:hAnsiTheme="minorHAnsi" w:cstheme="minorHAnsi"/>
                <w:sz w:val="22"/>
              </w:rPr>
            </w:pPr>
          </w:p>
          <w:p w14:paraId="7195EBC9" w14:textId="77777777" w:rsidR="00412A0A" w:rsidRPr="00412A0A" w:rsidRDefault="00412A0A" w:rsidP="00412A0A">
            <w:pPr>
              <w:rPr>
                <w:rFonts w:asciiTheme="minorHAnsi" w:hAnsiTheme="minorHAnsi" w:cstheme="minorHAnsi"/>
                <w:sz w:val="22"/>
              </w:rPr>
            </w:pPr>
          </w:p>
          <w:p w14:paraId="1F83827F" w14:textId="77777777" w:rsidR="00412A0A" w:rsidRPr="00412A0A" w:rsidRDefault="00412A0A" w:rsidP="00412A0A">
            <w:pPr>
              <w:rPr>
                <w:rFonts w:asciiTheme="minorHAnsi" w:hAnsiTheme="minorHAnsi" w:cstheme="minorHAnsi"/>
                <w:sz w:val="22"/>
              </w:rPr>
            </w:pPr>
          </w:p>
          <w:p w14:paraId="13321217" w14:textId="77777777" w:rsidR="00412A0A" w:rsidRPr="00412A0A" w:rsidRDefault="00412A0A" w:rsidP="00412A0A"/>
        </w:tc>
      </w:tr>
      <w:tr w:rsidR="00412A0A" w:rsidRPr="00412A0A" w14:paraId="76CFC618" w14:textId="77777777" w:rsidTr="000B60B2">
        <w:trPr>
          <w:trHeight w:val="601"/>
        </w:trPr>
        <w:tc>
          <w:tcPr>
            <w:tcW w:w="11057" w:type="dxa"/>
            <w:shd w:val="clear" w:color="auto" w:fill="D9D9D9" w:themeFill="background1" w:themeFillShade="D9"/>
          </w:tcPr>
          <w:p w14:paraId="4C0B7C98" w14:textId="77777777" w:rsidR="00412A0A" w:rsidRPr="00412A0A" w:rsidRDefault="00412A0A" w:rsidP="00412A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12A0A">
              <w:rPr>
                <w:rFonts w:asciiTheme="minorHAnsi" w:hAnsiTheme="minorHAnsi" w:cstheme="minorHAnsi"/>
                <w:b/>
                <w:sz w:val="22"/>
                <w:szCs w:val="22"/>
              </w:rPr>
              <w:t>Use diagram below to assist if required</w:t>
            </w:r>
          </w:p>
          <w:p w14:paraId="6FB7BCB8" w14:textId="77777777" w:rsidR="00412A0A" w:rsidRPr="00412A0A" w:rsidRDefault="00412A0A" w:rsidP="00412A0A">
            <w:pPr>
              <w:rPr>
                <w:rFonts w:ascii="Arial" w:hAnsi="Arial" w:cs="Arial"/>
              </w:rPr>
            </w:pPr>
            <w:r w:rsidRPr="00412A0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(this may not exactly represent your </w:t>
            </w:r>
            <w:proofErr w:type="gramStart"/>
            <w:r w:rsidRPr="00412A0A">
              <w:rPr>
                <w:rFonts w:asciiTheme="minorHAnsi" w:hAnsiTheme="minorHAnsi" w:cstheme="minorHAnsi"/>
                <w:i/>
                <w:sz w:val="22"/>
                <w:szCs w:val="22"/>
              </w:rPr>
              <w:t>machine,</w:t>
            </w:r>
            <w:proofErr w:type="gramEnd"/>
            <w:r w:rsidRPr="00412A0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however it can still be used to illustrate areas of concern)</w:t>
            </w:r>
          </w:p>
        </w:tc>
      </w:tr>
    </w:tbl>
    <w:p w14:paraId="347ABE1F" w14:textId="77777777" w:rsidR="000B60B2" w:rsidRDefault="000B60B2"/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7"/>
      </w:tblGrid>
      <w:tr w:rsidR="00412A0A" w14:paraId="1D6EF21E" w14:textId="77777777" w:rsidTr="00426153">
        <w:trPr>
          <w:trHeight w:val="4371"/>
        </w:trPr>
        <w:tc>
          <w:tcPr>
            <w:tcW w:w="11057" w:type="dxa"/>
          </w:tcPr>
          <w:p w14:paraId="3EE62039" w14:textId="686EE928" w:rsidR="00412A0A" w:rsidRDefault="00412A0A" w:rsidP="00F5355F">
            <w:pPr>
              <w:jc w:val="center"/>
            </w:pPr>
            <w:r>
              <w:br w:type="page"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CB6809" wp14:editId="7974C301">
                      <wp:simplePos x="0" y="0"/>
                      <wp:positionH relativeFrom="column">
                        <wp:posOffset>3213735</wp:posOffset>
                      </wp:positionH>
                      <wp:positionV relativeFrom="paragraph">
                        <wp:posOffset>946785</wp:posOffset>
                      </wp:positionV>
                      <wp:extent cx="114300" cy="114300"/>
                      <wp:effectExtent l="3810" t="381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05E28" id="Rectangle 2" o:spid="_x0000_s1026" style="position:absolute;margin-left:253.05pt;margin-top:74.55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" stroked="f"/>
                  </w:pict>
                </mc:Fallback>
              </mc:AlternateContent>
            </w:r>
          </w:p>
        </w:tc>
      </w:tr>
    </w:tbl>
    <w:p w14:paraId="444B2058" w14:textId="77777777" w:rsidR="00412A0A" w:rsidRPr="006E1518" w:rsidRDefault="00412A0A" w:rsidP="00412A0A">
      <w:pPr>
        <w:rPr>
          <w:rFonts w:ascii="Arial" w:hAnsi="Arial" w:cs="Arial"/>
          <w:b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1"/>
        <w:gridCol w:w="2884"/>
        <w:gridCol w:w="891"/>
        <w:gridCol w:w="2374"/>
        <w:gridCol w:w="891"/>
        <w:gridCol w:w="1506"/>
      </w:tblGrid>
      <w:tr w:rsidR="00412A0A" w:rsidRPr="007063DF" w14:paraId="3C19EE35" w14:textId="77777777" w:rsidTr="00AB035F">
        <w:trPr>
          <w:trHeight w:val="652"/>
        </w:trPr>
        <w:tc>
          <w:tcPr>
            <w:tcW w:w="251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124B9B2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Operator Name</w:t>
            </w:r>
          </w:p>
        </w:tc>
        <w:tc>
          <w:tcPr>
            <w:tcW w:w="2884" w:type="dxa"/>
            <w:tcBorders>
              <w:bottom w:val="single" w:sz="4" w:space="0" w:color="auto"/>
            </w:tcBorders>
            <w:vAlign w:val="center"/>
          </w:tcPr>
          <w:p w14:paraId="48F4A074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89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BBC6438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Sign</w:t>
            </w:r>
          </w:p>
        </w:tc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14:paraId="355DAFA1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89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62793EB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Date</w:t>
            </w:r>
          </w:p>
        </w:tc>
        <w:tc>
          <w:tcPr>
            <w:tcW w:w="1506" w:type="dxa"/>
            <w:tcBorders>
              <w:bottom w:val="single" w:sz="4" w:space="0" w:color="auto"/>
            </w:tcBorders>
            <w:vAlign w:val="center"/>
          </w:tcPr>
          <w:p w14:paraId="176295CF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412A0A" w:rsidRPr="007063DF" w14:paraId="2B20E0AD" w14:textId="77777777" w:rsidTr="00AB035F">
        <w:trPr>
          <w:trHeight w:val="672"/>
        </w:trPr>
        <w:tc>
          <w:tcPr>
            <w:tcW w:w="2511" w:type="dxa"/>
            <w:shd w:val="clear" w:color="auto" w:fill="CCCCCC"/>
            <w:vAlign w:val="center"/>
          </w:tcPr>
          <w:p w14:paraId="49D43015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Supervisor Name</w:t>
            </w:r>
          </w:p>
        </w:tc>
        <w:tc>
          <w:tcPr>
            <w:tcW w:w="2884" w:type="dxa"/>
            <w:vAlign w:val="center"/>
          </w:tcPr>
          <w:p w14:paraId="6C4584BF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891" w:type="dxa"/>
            <w:shd w:val="clear" w:color="auto" w:fill="CCCCCC"/>
            <w:vAlign w:val="center"/>
          </w:tcPr>
          <w:p w14:paraId="42027B8A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Sign</w:t>
            </w:r>
          </w:p>
        </w:tc>
        <w:tc>
          <w:tcPr>
            <w:tcW w:w="2374" w:type="dxa"/>
            <w:vAlign w:val="center"/>
          </w:tcPr>
          <w:p w14:paraId="744A2330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891" w:type="dxa"/>
            <w:shd w:val="clear" w:color="auto" w:fill="CCCCCC"/>
            <w:vAlign w:val="center"/>
          </w:tcPr>
          <w:p w14:paraId="5B34E245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2C5425">
              <w:rPr>
                <w:rFonts w:asciiTheme="minorHAnsi" w:hAnsiTheme="minorHAnsi" w:cstheme="minorHAnsi"/>
                <w:b/>
                <w:sz w:val="22"/>
              </w:rPr>
              <w:t>Date</w:t>
            </w:r>
          </w:p>
        </w:tc>
        <w:tc>
          <w:tcPr>
            <w:tcW w:w="1506" w:type="dxa"/>
            <w:vAlign w:val="center"/>
          </w:tcPr>
          <w:p w14:paraId="16D95865" w14:textId="77777777" w:rsidR="00412A0A" w:rsidRPr="002C5425" w:rsidRDefault="00412A0A" w:rsidP="00F5355F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</w:tbl>
    <w:p w14:paraId="79F8E50F" w14:textId="1D279B7A" w:rsidR="00412A0A" w:rsidRDefault="00412A0A" w:rsidP="00412A0A">
      <w:pPr>
        <w:spacing w:after="160" w:line="259" w:lineRule="auto"/>
      </w:pPr>
    </w:p>
    <w:sectPr w:rsidR="00412A0A" w:rsidSect="007464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A23E" w14:textId="77777777" w:rsidR="0093441E" w:rsidRDefault="0093441E" w:rsidP="008C10AA">
      <w:r>
        <w:separator/>
      </w:r>
    </w:p>
  </w:endnote>
  <w:endnote w:type="continuationSeparator" w:id="0">
    <w:p w14:paraId="7B510A80" w14:textId="77777777" w:rsidR="0093441E" w:rsidRDefault="0093441E" w:rsidP="008C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kerSignet BT">
    <w:altName w:val="Segoe Script"/>
    <w:panose1 w:val="020B0604020202020204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E807" w14:textId="77777777" w:rsidR="0042424B" w:rsidRDefault="004242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16" w:type="dxa"/>
      <w:jc w:val="center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6571"/>
      <w:gridCol w:w="4645"/>
    </w:tblGrid>
    <w:tr w:rsidR="002C5425" w:rsidRPr="002C5425" w14:paraId="1F70F9AA" w14:textId="77777777" w:rsidTr="004936DE">
      <w:trPr>
        <w:trHeight w:val="267"/>
        <w:jc w:val="center"/>
      </w:trPr>
      <w:tc>
        <w:tcPr>
          <w:tcW w:w="4575" w:type="dxa"/>
        </w:tcPr>
        <w:p w14:paraId="5EA212C3" w14:textId="58B38F34" w:rsidR="008C10AA" w:rsidRPr="002C5425" w:rsidRDefault="008C10AA" w:rsidP="008C10AA">
          <w:pPr>
            <w:tabs>
              <w:tab w:val="center" w:pos="4153"/>
              <w:tab w:val="right" w:pos="8306"/>
            </w:tabs>
            <w:jc w:val="center"/>
            <w:rPr>
              <w:rFonts w:asciiTheme="minorHAnsi" w:hAnsiTheme="minorHAnsi" w:cstheme="minorHAnsi"/>
              <w:sz w:val="22"/>
            </w:rPr>
          </w:pP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t xml:space="preserve">                                                             </w:t>
          </w:r>
          <w:r w:rsidR="00412A0A" w:rsidRPr="002C5425">
            <w:rPr>
              <w:rFonts w:asciiTheme="minorHAnsi" w:hAnsiTheme="minorHAnsi" w:cstheme="minorHAnsi"/>
              <w:bCs/>
              <w:noProof/>
              <w:sz w:val="22"/>
            </w:rPr>
            <w:t xml:space="preserve">                                </w: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t xml:space="preserve">Page </w: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begin"/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instrText xml:space="preserve"> PAGE  \* Arabic  \* MERGEFORMAT </w:instrTex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separate"/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t>1</w: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end"/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t xml:space="preserve"> of </w: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begin"/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instrText xml:space="preserve"> NUMPAGES  \* Arabic  \* MERGEFORMAT </w:instrTex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separate"/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t>4</w:t>
          </w:r>
          <w:r w:rsidRPr="002C5425">
            <w:rPr>
              <w:rFonts w:asciiTheme="minorHAnsi" w:hAnsiTheme="minorHAnsi" w:cstheme="minorHAnsi"/>
              <w:bCs/>
              <w:noProof/>
              <w:sz w:val="22"/>
            </w:rPr>
            <w:fldChar w:fldCharType="end"/>
          </w:r>
        </w:p>
      </w:tc>
      <w:tc>
        <w:tcPr>
          <w:tcW w:w="3234" w:type="dxa"/>
        </w:tcPr>
        <w:p w14:paraId="0AB6BCAD" w14:textId="31ECCDEB" w:rsidR="008C10AA" w:rsidRPr="002C5425" w:rsidRDefault="00CC2470" w:rsidP="008C10AA">
          <w:pPr>
            <w:tabs>
              <w:tab w:val="center" w:pos="4153"/>
              <w:tab w:val="right" w:pos="8306"/>
            </w:tabs>
            <w:jc w:val="right"/>
            <w:rPr>
              <w:rFonts w:asciiTheme="minorHAnsi" w:hAnsiTheme="minorHAnsi" w:cstheme="minorHAnsi"/>
              <w:sz w:val="22"/>
            </w:rPr>
          </w:pPr>
          <w:r>
            <w:rPr>
              <w:rFonts w:asciiTheme="minorHAnsi" w:hAnsiTheme="minorHAnsi" w:cstheme="minorHAnsi"/>
              <w:sz w:val="22"/>
            </w:rPr>
            <w:t xml:space="preserve">PLUK DOC REF: </w:t>
          </w:r>
          <w:r w:rsidR="008C10AA" w:rsidRPr="002C5425">
            <w:rPr>
              <w:rFonts w:asciiTheme="minorHAnsi" w:hAnsiTheme="minorHAnsi" w:cstheme="minorHAnsi"/>
              <w:sz w:val="22"/>
            </w:rPr>
            <w:t>PL0</w:t>
          </w:r>
          <w:r w:rsidR="0042424B">
            <w:rPr>
              <w:rFonts w:asciiTheme="minorHAnsi" w:hAnsiTheme="minorHAnsi" w:cstheme="minorHAnsi"/>
              <w:sz w:val="22"/>
            </w:rPr>
            <w:t>5</w:t>
          </w:r>
          <w:r w:rsidR="00B52170">
            <w:rPr>
              <w:rFonts w:asciiTheme="minorHAnsi" w:hAnsiTheme="minorHAnsi" w:cstheme="minorHAnsi"/>
              <w:sz w:val="22"/>
            </w:rPr>
            <w:t>4</w:t>
          </w:r>
          <w:r w:rsidR="008C10AA" w:rsidRPr="002C5425">
            <w:rPr>
              <w:rFonts w:asciiTheme="minorHAnsi" w:hAnsiTheme="minorHAnsi" w:cstheme="minorHAnsi"/>
              <w:sz w:val="22"/>
            </w:rPr>
            <w:t>-OP-V3</w:t>
          </w:r>
        </w:p>
      </w:tc>
    </w:tr>
  </w:tbl>
  <w:p w14:paraId="4C26A6CE" w14:textId="77777777" w:rsidR="008C10AA" w:rsidRPr="002C5425" w:rsidRDefault="008C10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D179" w14:textId="77777777" w:rsidR="0042424B" w:rsidRDefault="00424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7908" w14:textId="77777777" w:rsidR="0093441E" w:rsidRDefault="0093441E" w:rsidP="008C10AA">
      <w:r>
        <w:separator/>
      </w:r>
    </w:p>
  </w:footnote>
  <w:footnote w:type="continuationSeparator" w:id="0">
    <w:p w14:paraId="69ADA7DA" w14:textId="77777777" w:rsidR="0093441E" w:rsidRDefault="0093441E" w:rsidP="008C1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81EB" w14:textId="77777777" w:rsidR="0042424B" w:rsidRDefault="004242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E79F" w14:textId="77777777" w:rsidR="008C10AA" w:rsidRDefault="008C10AA">
    <w:pPr>
      <w:pStyle w:val="Header"/>
    </w:pPr>
    <w:r>
      <w:rPr>
        <w:rFonts w:cs="Arial"/>
        <w:noProof/>
        <w:lang w:eastAsia="en-GB"/>
      </w:rPr>
      <w:drawing>
        <wp:anchor distT="0" distB="0" distL="114300" distR="114300" simplePos="0" relativeHeight="251659264" behindDoc="1" locked="0" layoutInCell="1" allowOverlap="1" wp14:anchorId="167222A2" wp14:editId="64ECE70B">
          <wp:simplePos x="0" y="0"/>
          <wp:positionH relativeFrom="margin">
            <wp:posOffset>-266700</wp:posOffset>
          </wp:positionH>
          <wp:positionV relativeFrom="paragraph">
            <wp:posOffset>-324485</wp:posOffset>
          </wp:positionV>
          <wp:extent cx="2343150" cy="549176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ext Only Logo with Straplin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5491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18E1C" w14:textId="77777777" w:rsidR="008C10AA" w:rsidRDefault="008C10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62CA" w14:textId="77777777" w:rsidR="0042424B" w:rsidRDefault="004242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QxNrK0NDM3NrEwMTZW0lEKTi0uzszPAykwrQUAwVw+sCwAAAA="/>
  </w:docVars>
  <w:rsids>
    <w:rsidRoot w:val="007464C7"/>
    <w:rsid w:val="00011F5F"/>
    <w:rsid w:val="000B60B2"/>
    <w:rsid w:val="00156912"/>
    <w:rsid w:val="001F109E"/>
    <w:rsid w:val="002A6607"/>
    <w:rsid w:val="002C5425"/>
    <w:rsid w:val="003F0A7E"/>
    <w:rsid w:val="00412A0A"/>
    <w:rsid w:val="0042424B"/>
    <w:rsid w:val="00426153"/>
    <w:rsid w:val="004A6074"/>
    <w:rsid w:val="004E50FF"/>
    <w:rsid w:val="006B19F9"/>
    <w:rsid w:val="007464C7"/>
    <w:rsid w:val="007F06A6"/>
    <w:rsid w:val="008C10AA"/>
    <w:rsid w:val="008C10C1"/>
    <w:rsid w:val="0093441E"/>
    <w:rsid w:val="009A3DC2"/>
    <w:rsid w:val="009A4530"/>
    <w:rsid w:val="00A427D7"/>
    <w:rsid w:val="00AA6C66"/>
    <w:rsid w:val="00AB035F"/>
    <w:rsid w:val="00B52170"/>
    <w:rsid w:val="00BF285A"/>
    <w:rsid w:val="00C0033E"/>
    <w:rsid w:val="00C04A46"/>
    <w:rsid w:val="00C16B7A"/>
    <w:rsid w:val="00CC0078"/>
    <w:rsid w:val="00CC2470"/>
    <w:rsid w:val="00D64F55"/>
    <w:rsid w:val="00DB4BD1"/>
    <w:rsid w:val="00DC7618"/>
    <w:rsid w:val="00DD7CC9"/>
    <w:rsid w:val="00EE49E5"/>
    <w:rsid w:val="00F26780"/>
    <w:rsid w:val="00F36769"/>
    <w:rsid w:val="00FF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39B32"/>
  <w15:chartTrackingRefBased/>
  <w15:docId w15:val="{E8B1470A-06FD-4114-9C3D-31164C7D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C7"/>
    <w:pPr>
      <w:spacing w:after="0" w:line="240" w:lineRule="auto"/>
    </w:pPr>
    <w:rPr>
      <w:rFonts w:ascii="BakerSignet BT" w:eastAsia="Times New Roman" w:hAnsi="BakerSignet BT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0A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C10AA"/>
  </w:style>
  <w:style w:type="paragraph" w:styleId="Footer">
    <w:name w:val="footer"/>
    <w:basedOn w:val="Normal"/>
    <w:link w:val="FooterChar"/>
    <w:uiPriority w:val="99"/>
    <w:unhideWhenUsed/>
    <w:rsid w:val="008C10A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C10AA"/>
  </w:style>
  <w:style w:type="table" w:styleId="TableGrid">
    <w:name w:val="Table Grid"/>
    <w:basedOn w:val="TableNormal"/>
    <w:rsid w:val="008C10A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2A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Cunningham\Desktop\Pro-LiftingUK\Document%20Control%20&amp;%20Compliance\Media\Branding%20Logos%20&amp;%20Templates\Pro-lifting%20UK%20Branding%20&amp;%20Logos\Pro-Lifting%20Header%20&amp;%20foo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CD3775DA9F44F94AB48D6136A1322" ma:contentTypeVersion="20" ma:contentTypeDescription="Create a new document." ma:contentTypeScope="" ma:versionID="3a809fc15d2bc7da447d9fca93b857ab">
  <xsd:schema xmlns:xsd="http://www.w3.org/2001/XMLSchema" xmlns:xs="http://www.w3.org/2001/XMLSchema" xmlns:p="http://schemas.microsoft.com/office/2006/metadata/properties" xmlns:ns2="472e5107-1f80-4ebc-a3a2-c386f3397c4a" xmlns:ns3="b46cdd56-1af2-4e3d-84e6-21e69ae3060b" targetNamespace="http://schemas.microsoft.com/office/2006/metadata/properties" ma:root="true" ma:fieldsID="f6a9c4cf74b7dbedc6615a38fb627a23" ns2:_="" ns3:_="">
    <xsd:import namespace="472e5107-1f80-4ebc-a3a2-c386f3397c4a"/>
    <xsd:import namespace="b46cdd56-1af2-4e3d-84e6-21e69ae3060b"/>
    <xsd:element name="properties">
      <xsd:complexType>
        <xsd:sequence>
          <xsd:element name="documentManagement">
            <xsd:complexType>
              <xsd:all>
                <xsd:element ref="ns2:APType" minOccurs="0"/>
                <xsd:element ref="ns2:RetainerType" minOccurs="0"/>
                <xsd:element ref="ns2:Assignedt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5107-1f80-4ebc-a3a2-c386f3397c4a" elementFormDefault="qualified">
    <xsd:import namespace="http://schemas.microsoft.com/office/2006/documentManagement/types"/>
    <xsd:import namespace="http://schemas.microsoft.com/office/infopath/2007/PartnerControls"/>
    <xsd:element name="APType" ma:index="8" nillable="true" ma:displayName="AP Type" ma:format="Dropdown" ma:internalName="APType">
      <xsd:simpleType>
        <xsd:restriction base="dms:Note">
          <xsd:maxLength value="255"/>
        </xsd:restriction>
      </xsd:simpleType>
    </xsd:element>
    <xsd:element name="RetainerType" ma:index="9" nillable="true" ma:displayName="Retainer Type" ma:format="Dropdown" ma:internalName="RetainerType">
      <xsd:simpleType>
        <xsd:restriction base="dms:Note">
          <xsd:maxLength value="255"/>
        </xsd:restriction>
      </xsd:simpleType>
    </xsd:element>
    <xsd:element name="Assignedto" ma:index="10" nillable="true" ma:displayName="Assigned to" ma:format="Dropdown" ma:internalName="Assignedto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512b476-4099-41c8-9f52-c52c129c5f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cdd56-1af2-4e3d-84e6-21e69ae3060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76236f-f724-4c8f-a6db-d88bac5a5f6c}" ma:internalName="TaxCatchAll" ma:showField="CatchAllData" ma:web="b46cdd56-1af2-4e3d-84e6-21e69ae30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6cdd56-1af2-4e3d-84e6-21e69ae3060b" xsi:nil="true"/>
    <Assignedto xmlns="472e5107-1f80-4ebc-a3a2-c386f3397c4a" xsi:nil="true"/>
    <lcf76f155ced4ddcb4097134ff3c332f xmlns="472e5107-1f80-4ebc-a3a2-c386f3397c4a">
      <Terms xmlns="http://schemas.microsoft.com/office/infopath/2007/PartnerControls"/>
    </lcf76f155ced4ddcb4097134ff3c332f>
    <APType xmlns="472e5107-1f80-4ebc-a3a2-c386f3397c4a" xsi:nil="true"/>
    <RetainerType xmlns="472e5107-1f80-4ebc-a3a2-c386f3397c4a" xsi:nil="true"/>
  </documentManagement>
</p:properties>
</file>

<file path=customXml/itemProps1.xml><?xml version="1.0" encoding="utf-8"?>
<ds:datastoreItem xmlns:ds="http://schemas.openxmlformats.org/officeDocument/2006/customXml" ds:itemID="{2CF0738E-934F-4721-9FC0-2AD8000A8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2e5107-1f80-4ebc-a3a2-c386f3397c4a"/>
    <ds:schemaRef ds:uri="b46cdd56-1af2-4e3d-84e6-21e69ae30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F2171-8CFA-423D-AA7F-CCDF12DF0E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A247E0-2AA1-46B7-9C0B-BB9C306C93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4A9D53-7FC4-4722-ACCC-DBDBC868A820}">
  <ds:schemaRefs>
    <ds:schemaRef ds:uri="http://schemas.microsoft.com/office/2006/metadata/properties"/>
    <ds:schemaRef ds:uri="http://schemas.microsoft.com/office/infopath/2007/PartnerControls"/>
    <ds:schemaRef ds:uri="b46cdd56-1af2-4e3d-84e6-21e69ae3060b"/>
    <ds:schemaRef ds:uri="472e5107-1f80-4ebc-a3a2-c386f3397c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C:\Users\NCunningham\Desktop\Pro-LiftingUK\Document Control &amp; Compliance\Media\Branding Logos &amp; Templates\Pro-lifting UK Branding &amp; Logos\Pro-Lifting Header &amp; footer Template.dotx</Template>
  <TotalTime>2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Cunningham</dc:creator>
  <cp:keywords/>
  <dc:description/>
  <cp:lastModifiedBy>Ada-Lifting</cp:lastModifiedBy>
  <cp:revision>3</cp:revision>
  <dcterms:created xsi:type="dcterms:W3CDTF">2026-06-29T20:49:00Z</dcterms:created>
  <dcterms:modified xsi:type="dcterms:W3CDTF">2026-06-29T20:49:00Z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0x010100258CD3775DA9F44F94AB48D6136A1322</vt:lpwstr>
  </property>
</Properties>
</file>